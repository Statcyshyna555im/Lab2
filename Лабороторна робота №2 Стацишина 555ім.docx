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62CA" w:rsidRDefault="00120F8C" w:rsidP="0060363D">
      <w:pPr>
        <w:jc w:val="center"/>
        <w:rPr>
          <w:rFonts w:ascii="Times New Roman" w:hAnsi="Times New Roman"/>
          <w:szCs w:val="28"/>
          <w:lang w:val="uk-UA"/>
        </w:rPr>
      </w:pPr>
      <w:bookmarkStart w:id="0" w:name="_GoBack"/>
      <w:bookmarkEnd w:id="0"/>
      <w:r w:rsidRPr="00120F8C">
        <w:rPr>
          <w:rFonts w:ascii="Times New Roman" w:hAnsi="Times New Roman"/>
          <w:b/>
          <w:i/>
          <w:szCs w:val="28"/>
          <w:u w:val="single"/>
          <w:lang w:val="uk-UA"/>
        </w:rPr>
        <w:t>Create a Windows Serve virtual machine</w:t>
      </w:r>
      <w:r w:rsidR="00422965" w:rsidRPr="00422965">
        <w:rPr>
          <w:rFonts w:ascii="Times New Roman" w:hAnsi="Times New Roman"/>
          <w:noProof/>
          <w:szCs w:val="28"/>
        </w:rPr>
        <w:drawing>
          <wp:inline distT="0" distB="0" distL="0" distR="0" wp14:anchorId="7E17DE37" wp14:editId="797BFD03">
            <wp:extent cx="6299835" cy="317055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965" w:rsidRDefault="00422965" w:rsidP="006662CA">
      <w:pPr>
        <w:jc w:val="center"/>
        <w:rPr>
          <w:rFonts w:ascii="Times New Roman" w:hAnsi="Times New Roman"/>
          <w:szCs w:val="28"/>
          <w:lang w:val="uk-UA"/>
        </w:rPr>
      </w:pPr>
      <w:r w:rsidRPr="00422965">
        <w:rPr>
          <w:rFonts w:ascii="Times New Roman" w:hAnsi="Times New Roman"/>
          <w:noProof/>
          <w:szCs w:val="28"/>
        </w:rPr>
        <w:drawing>
          <wp:inline distT="0" distB="0" distL="0" distR="0" wp14:anchorId="7F19E270" wp14:editId="61A019B9">
            <wp:extent cx="6299835" cy="3039745"/>
            <wp:effectExtent l="0" t="0" r="571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Pr="005B6FE2" w:rsidRDefault="005B6FE2" w:rsidP="005B6FE2">
      <w:pPr>
        <w:jc w:val="center"/>
        <w:rPr>
          <w:rFonts w:ascii="Times New Roman" w:hAnsi="Times New Roman"/>
          <w:noProof/>
          <w:szCs w:val="28"/>
          <w:lang w:val="en-US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 1 - windows “instances”</w:t>
      </w:r>
    </w:p>
    <w:p w:rsidR="005B6FE2" w:rsidRDefault="005B6FE2" w:rsidP="005B6FE2">
      <w:pPr>
        <w:jc w:val="center"/>
        <w:rPr>
          <w:rFonts w:ascii="Times New Roman" w:hAnsi="Times New Roman"/>
          <w:noProof/>
          <w:szCs w:val="28"/>
        </w:rPr>
      </w:pPr>
    </w:p>
    <w:p w:rsidR="007F7A6B" w:rsidRDefault="007F7A6B" w:rsidP="005B6FE2">
      <w:pPr>
        <w:jc w:val="center"/>
        <w:rPr>
          <w:rFonts w:ascii="Times New Roman" w:hAnsi="Times New Roman"/>
          <w:szCs w:val="28"/>
          <w:lang w:val="uk-UA"/>
        </w:rPr>
      </w:pPr>
      <w:r w:rsidRPr="007F7A6B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3D723D6C" wp14:editId="5F31697E">
            <wp:extent cx="6299835" cy="3461385"/>
            <wp:effectExtent l="0" t="0" r="571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Pr="005B6FE2" w:rsidRDefault="005B6FE2" w:rsidP="005B6FE2">
      <w:pPr>
        <w:jc w:val="center"/>
        <w:rPr>
          <w:rFonts w:ascii="Times New Roman" w:hAnsi="Times New Roman"/>
          <w:color w:val="000000"/>
          <w:szCs w:val="28"/>
          <w:lang w:val="en-US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2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Cs w:val="28"/>
          <w:lang w:val="en-US"/>
        </w:rPr>
        <w:t xml:space="preserve">– 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Server Manager on </w:t>
      </w:r>
      <w:r>
        <w:rPr>
          <w:rFonts w:ascii="Times New Roman" w:hAnsi="Times New Roman"/>
          <w:color w:val="000000"/>
          <w:szCs w:val="28"/>
          <w:lang w:val="en-US"/>
        </w:rPr>
        <w:t>VM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windows</w:t>
      </w:r>
    </w:p>
    <w:p w:rsidR="005B6FE2" w:rsidRDefault="005B6FE2" w:rsidP="005B6FE2">
      <w:pPr>
        <w:rPr>
          <w:rFonts w:ascii="Times New Roman" w:hAnsi="Times New Roman"/>
          <w:color w:val="000000"/>
          <w:szCs w:val="28"/>
          <w:lang w:val="en-US"/>
        </w:rPr>
      </w:pPr>
    </w:p>
    <w:p w:rsidR="005B6FE2" w:rsidRDefault="005B6FE2" w:rsidP="005B6FE2">
      <w:pPr>
        <w:rPr>
          <w:rFonts w:ascii="Times New Roman" w:hAnsi="Times New Roman"/>
          <w:szCs w:val="28"/>
          <w:lang w:val="uk-UA"/>
        </w:rPr>
      </w:pPr>
    </w:p>
    <w:p w:rsidR="00B22991" w:rsidRDefault="00B22991" w:rsidP="004333EA">
      <w:pPr>
        <w:rPr>
          <w:rFonts w:ascii="Times New Roman" w:hAnsi="Times New Roman"/>
          <w:szCs w:val="28"/>
          <w:lang w:val="uk-UA"/>
        </w:rPr>
      </w:pPr>
      <w:r w:rsidRPr="00B22991">
        <w:rPr>
          <w:rFonts w:ascii="Times New Roman" w:hAnsi="Times New Roman"/>
          <w:noProof/>
          <w:szCs w:val="28"/>
        </w:rPr>
        <w:drawing>
          <wp:inline distT="0" distB="0" distL="0" distR="0" wp14:anchorId="0E71EA04" wp14:editId="694AD1DC">
            <wp:extent cx="6299835" cy="341058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Pr="005B6FE2" w:rsidRDefault="005B6FE2" w:rsidP="005B6FE2">
      <w:pPr>
        <w:jc w:val="center"/>
        <w:rPr>
          <w:rFonts w:ascii="Times New Roman" w:hAnsi="Times New Roman"/>
          <w:szCs w:val="28"/>
          <w:lang w:val="en-US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3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Cs w:val="28"/>
          <w:lang w:val="en-US"/>
        </w:rPr>
        <w:t xml:space="preserve">– 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Web site on </w:t>
      </w:r>
      <w:r>
        <w:rPr>
          <w:rFonts w:ascii="Times New Roman" w:hAnsi="Times New Roman"/>
          <w:color w:val="000000"/>
          <w:szCs w:val="28"/>
          <w:lang w:val="en-US"/>
        </w:rPr>
        <w:t>my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windows</w:t>
      </w:r>
      <w:r>
        <w:rPr>
          <w:rFonts w:ascii="Times New Roman" w:hAnsi="Times New Roman"/>
          <w:color w:val="000000"/>
          <w:szCs w:val="28"/>
          <w:lang w:val="en-US"/>
        </w:rPr>
        <w:t xml:space="preserve"> </w:t>
      </w:r>
      <w:r w:rsidRPr="005B6FE2">
        <w:rPr>
          <w:rFonts w:ascii="Times New Roman" w:hAnsi="Times New Roman"/>
          <w:color w:val="000000"/>
          <w:szCs w:val="28"/>
          <w:lang w:val="en-US"/>
        </w:rPr>
        <w:t>machine</w:t>
      </w:r>
    </w:p>
    <w:p w:rsidR="005B6FE2" w:rsidRDefault="005B6FE2" w:rsidP="004333EA">
      <w:pPr>
        <w:rPr>
          <w:rFonts w:ascii="Times New Roman" w:hAnsi="Times New Roman"/>
          <w:szCs w:val="28"/>
          <w:lang w:val="uk-UA"/>
        </w:rPr>
      </w:pPr>
    </w:p>
    <w:p w:rsidR="00586223" w:rsidRDefault="00586223" w:rsidP="004333EA">
      <w:pPr>
        <w:rPr>
          <w:rFonts w:ascii="Times New Roman" w:hAnsi="Times New Roman"/>
          <w:szCs w:val="28"/>
          <w:lang w:val="uk-UA"/>
        </w:rPr>
      </w:pPr>
      <w:r w:rsidRPr="00586223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51DEB179" wp14:editId="1FDADD7C">
            <wp:extent cx="6299835" cy="3419475"/>
            <wp:effectExtent l="0" t="0" r="571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23" w:rsidRPr="005B6FE2" w:rsidRDefault="005B6FE2" w:rsidP="005B6FE2">
      <w:pPr>
        <w:jc w:val="center"/>
        <w:rPr>
          <w:rFonts w:ascii="Times New Roman" w:hAnsi="Times New Roman"/>
          <w:szCs w:val="28"/>
          <w:lang w:val="en-US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4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Cs w:val="28"/>
          <w:lang w:val="en-US"/>
        </w:rPr>
        <w:t xml:space="preserve">– 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Web site on </w:t>
      </w:r>
      <w:r>
        <w:rPr>
          <w:rFonts w:ascii="Times New Roman" w:hAnsi="Times New Roman"/>
          <w:color w:val="000000"/>
          <w:szCs w:val="28"/>
          <w:lang w:val="en-US"/>
        </w:rPr>
        <w:t>VM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windows</w:t>
      </w:r>
    </w:p>
    <w:p w:rsidR="005B6FE2" w:rsidRDefault="005B6FE2" w:rsidP="00586223">
      <w:pPr>
        <w:jc w:val="center"/>
        <w:rPr>
          <w:rFonts w:ascii="Times New Roman" w:hAnsi="Times New Roman"/>
          <w:b/>
          <w:i/>
          <w:szCs w:val="28"/>
          <w:u w:val="single"/>
          <w:lang w:val="uk-UA"/>
        </w:rPr>
      </w:pPr>
    </w:p>
    <w:p w:rsidR="00586223" w:rsidRPr="00586223" w:rsidRDefault="00120F8C" w:rsidP="00120F8C">
      <w:pPr>
        <w:jc w:val="center"/>
        <w:rPr>
          <w:rFonts w:ascii="Times New Roman" w:hAnsi="Times New Roman"/>
          <w:szCs w:val="28"/>
          <w:lang w:val="en-US"/>
        </w:rPr>
      </w:pPr>
      <w:r w:rsidRPr="00120F8C">
        <w:rPr>
          <w:rFonts w:ascii="Times New Roman" w:hAnsi="Times New Roman"/>
          <w:b/>
          <w:i/>
          <w:szCs w:val="28"/>
          <w:u w:val="single"/>
          <w:lang w:val="uk-UA"/>
        </w:rPr>
        <w:t>Creating Linux Ubuntu VMs</w:t>
      </w:r>
    </w:p>
    <w:p w:rsidR="008579FC" w:rsidRDefault="00820692" w:rsidP="004333EA">
      <w:pPr>
        <w:rPr>
          <w:rFonts w:ascii="Times New Roman" w:hAnsi="Times New Roman"/>
          <w:szCs w:val="28"/>
          <w:lang w:val="uk-UA"/>
        </w:rPr>
      </w:pPr>
      <w:r w:rsidRPr="00820692">
        <w:rPr>
          <w:rFonts w:ascii="Times New Roman" w:hAnsi="Times New Roman"/>
          <w:noProof/>
          <w:szCs w:val="28"/>
        </w:rPr>
        <w:drawing>
          <wp:inline distT="0" distB="0" distL="0" distR="0" wp14:anchorId="706407AF" wp14:editId="3A26297A">
            <wp:extent cx="6299835" cy="3154045"/>
            <wp:effectExtent l="0" t="0" r="571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92" w:rsidRDefault="00820692" w:rsidP="004333EA">
      <w:pPr>
        <w:rPr>
          <w:rFonts w:ascii="Times New Roman" w:hAnsi="Times New Roman"/>
          <w:szCs w:val="28"/>
          <w:lang w:val="uk-UA"/>
        </w:rPr>
      </w:pPr>
      <w:r w:rsidRPr="00820692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7DD528A8" wp14:editId="23BFB6CC">
            <wp:extent cx="6299835" cy="2265045"/>
            <wp:effectExtent l="0" t="0" r="571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Pr="005B6FE2" w:rsidRDefault="005B6FE2" w:rsidP="005B6FE2">
      <w:pPr>
        <w:jc w:val="center"/>
        <w:rPr>
          <w:rFonts w:ascii="Times New Roman" w:hAnsi="Times New Roman"/>
          <w:noProof/>
          <w:szCs w:val="28"/>
          <w:lang w:val="en-US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5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- </w:t>
      </w:r>
      <w:r>
        <w:rPr>
          <w:rFonts w:ascii="Times New Roman" w:hAnsi="Times New Roman"/>
          <w:color w:val="000000"/>
          <w:szCs w:val="28"/>
          <w:lang w:val="en-US"/>
        </w:rPr>
        <w:t>Linux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“instances”</w:t>
      </w:r>
    </w:p>
    <w:p w:rsidR="005B6FE2" w:rsidRDefault="005B6FE2" w:rsidP="005B6FE2">
      <w:pPr>
        <w:jc w:val="center"/>
        <w:rPr>
          <w:rFonts w:ascii="Times New Roman" w:hAnsi="Times New Roman"/>
          <w:szCs w:val="28"/>
          <w:lang w:val="uk-UA"/>
        </w:rPr>
      </w:pPr>
    </w:p>
    <w:p w:rsidR="005B6FE2" w:rsidRDefault="005B6FE2" w:rsidP="004333EA">
      <w:pPr>
        <w:rPr>
          <w:rFonts w:ascii="Times New Roman" w:hAnsi="Times New Roman"/>
          <w:szCs w:val="28"/>
          <w:lang w:val="uk-UA"/>
        </w:rPr>
      </w:pPr>
    </w:p>
    <w:p w:rsidR="008B3783" w:rsidRDefault="008B3783" w:rsidP="004333EA">
      <w:pPr>
        <w:rPr>
          <w:rFonts w:ascii="Times New Roman" w:hAnsi="Times New Roman"/>
          <w:szCs w:val="28"/>
          <w:lang w:val="uk-UA"/>
        </w:rPr>
      </w:pPr>
      <w:r w:rsidRPr="008B3783">
        <w:rPr>
          <w:rFonts w:ascii="Times New Roman" w:hAnsi="Times New Roman"/>
          <w:noProof/>
          <w:szCs w:val="28"/>
        </w:rPr>
        <w:drawing>
          <wp:inline distT="0" distB="0" distL="0" distR="0" wp14:anchorId="76DDAC90" wp14:editId="6615A607">
            <wp:extent cx="6299835" cy="366014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Pr="005B6FE2" w:rsidRDefault="005B6FE2" w:rsidP="005B6FE2">
      <w:pPr>
        <w:jc w:val="center"/>
        <w:rPr>
          <w:rFonts w:ascii="Times New Roman" w:hAnsi="Times New Roman"/>
          <w:szCs w:val="28"/>
          <w:lang w:val="en-US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6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-</w:t>
      </w:r>
      <w:r>
        <w:rPr>
          <w:rFonts w:ascii="Times New Roman" w:hAnsi="Times New Roman"/>
          <w:color w:val="000000"/>
          <w:szCs w:val="28"/>
          <w:lang w:val="en-US"/>
        </w:rPr>
        <w:t xml:space="preserve"> </w:t>
      </w:r>
      <w:r w:rsidRPr="005B6FE2">
        <w:rPr>
          <w:rFonts w:ascii="Times New Roman" w:hAnsi="Times New Roman"/>
          <w:color w:val="000000"/>
          <w:szCs w:val="28"/>
          <w:lang w:val="en-US"/>
        </w:rPr>
        <w:t>turn on httpd.service</w:t>
      </w:r>
    </w:p>
    <w:p w:rsidR="005B6FE2" w:rsidRDefault="005B6FE2" w:rsidP="004333EA">
      <w:pPr>
        <w:rPr>
          <w:rFonts w:ascii="Times New Roman" w:hAnsi="Times New Roman"/>
          <w:szCs w:val="28"/>
          <w:lang w:val="uk-UA"/>
        </w:rPr>
      </w:pPr>
    </w:p>
    <w:p w:rsidR="00B52430" w:rsidRDefault="00B52430" w:rsidP="004333EA">
      <w:pPr>
        <w:rPr>
          <w:rFonts w:ascii="Times New Roman" w:hAnsi="Times New Roman"/>
          <w:szCs w:val="28"/>
          <w:lang w:val="en-US"/>
        </w:rPr>
      </w:pPr>
    </w:p>
    <w:p w:rsidR="00E4191E" w:rsidRDefault="00E4191E" w:rsidP="004333EA">
      <w:pPr>
        <w:rPr>
          <w:rFonts w:ascii="Times New Roman" w:hAnsi="Times New Roman"/>
          <w:szCs w:val="28"/>
          <w:lang w:val="en-US"/>
        </w:rPr>
      </w:pPr>
      <w:r w:rsidRPr="00E4191E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388ABCBB" wp14:editId="0530384E">
            <wp:extent cx="6299835" cy="2091690"/>
            <wp:effectExtent l="0" t="0" r="571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Pr="005B6FE2" w:rsidRDefault="005B6FE2" w:rsidP="005B6FE2">
      <w:pPr>
        <w:jc w:val="center"/>
        <w:rPr>
          <w:rFonts w:ascii="Times New Roman" w:hAnsi="Times New Roman"/>
          <w:color w:val="000000"/>
          <w:szCs w:val="28"/>
          <w:lang w:val="uk-UA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7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Cs w:val="28"/>
          <w:lang w:val="en-US"/>
        </w:rPr>
        <w:t xml:space="preserve">– </w:t>
      </w:r>
      <w:r w:rsidRPr="005B6FE2">
        <w:rPr>
          <w:rFonts w:ascii="Times New Roman" w:hAnsi="Times New Roman"/>
          <w:color w:val="000000"/>
          <w:szCs w:val="28"/>
          <w:lang w:val="en-US"/>
        </w:rPr>
        <w:t>Web site</w:t>
      </w:r>
      <w:r>
        <w:rPr>
          <w:rFonts w:ascii="Times New Roman" w:hAnsi="Times New Roman"/>
          <w:color w:val="000000"/>
          <w:szCs w:val="28"/>
          <w:lang w:val="en-US"/>
        </w:rPr>
        <w:t xml:space="preserve"> before </w:t>
      </w:r>
      <w:r w:rsidRPr="005B6FE2">
        <w:rPr>
          <w:rFonts w:ascii="Times New Roman" w:hAnsi="Times New Roman"/>
          <w:color w:val="000000"/>
          <w:szCs w:val="28"/>
          <w:lang w:val="en-US"/>
        </w:rPr>
        <w:t>unpackings</w:t>
      </w:r>
    </w:p>
    <w:p w:rsidR="005B6FE2" w:rsidRDefault="005B6FE2" w:rsidP="005B6FE2">
      <w:pPr>
        <w:rPr>
          <w:rFonts w:ascii="Times New Roman" w:hAnsi="Times New Roman"/>
          <w:szCs w:val="28"/>
          <w:lang w:val="en-US"/>
        </w:rPr>
      </w:pPr>
    </w:p>
    <w:p w:rsidR="00E4191E" w:rsidRDefault="00E4191E" w:rsidP="004333EA">
      <w:pPr>
        <w:rPr>
          <w:rFonts w:ascii="Times New Roman" w:hAnsi="Times New Roman"/>
          <w:szCs w:val="28"/>
          <w:lang w:val="en-US"/>
        </w:rPr>
      </w:pPr>
      <w:r w:rsidRPr="00E4191E">
        <w:rPr>
          <w:rFonts w:ascii="Times New Roman" w:hAnsi="Times New Roman"/>
          <w:noProof/>
          <w:szCs w:val="28"/>
        </w:rPr>
        <w:drawing>
          <wp:inline distT="0" distB="0" distL="0" distR="0" wp14:anchorId="4756293D" wp14:editId="006B1C15">
            <wp:extent cx="6299835" cy="556958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Pr="005B6FE2" w:rsidRDefault="005B6FE2" w:rsidP="005B6FE2">
      <w:pPr>
        <w:jc w:val="center"/>
        <w:rPr>
          <w:rFonts w:ascii="Times New Roman" w:hAnsi="Times New Roman"/>
          <w:szCs w:val="28"/>
          <w:lang w:val="en-US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8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Cs w:val="28"/>
          <w:lang w:val="en-US"/>
        </w:rPr>
        <w:t>–</w:t>
      </w:r>
      <w:r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Pr="005B6FE2">
        <w:rPr>
          <w:rFonts w:ascii="Times New Roman" w:hAnsi="Times New Roman"/>
          <w:color w:val="000000"/>
          <w:szCs w:val="28"/>
          <w:lang w:val="uk-UA"/>
        </w:rPr>
        <w:t>directory with web site</w:t>
      </w:r>
    </w:p>
    <w:p w:rsidR="00E4191E" w:rsidRDefault="00E4191E" w:rsidP="004333EA">
      <w:pPr>
        <w:rPr>
          <w:rFonts w:ascii="Times New Roman" w:hAnsi="Times New Roman"/>
          <w:szCs w:val="28"/>
          <w:lang w:val="en-US"/>
        </w:rPr>
      </w:pPr>
      <w:r w:rsidRPr="00E4191E"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18D93D76" wp14:editId="64EC3FBF">
            <wp:extent cx="6299835" cy="3066415"/>
            <wp:effectExtent l="0" t="0" r="571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Pr="005B6FE2" w:rsidRDefault="005B6FE2" w:rsidP="005B6FE2">
      <w:pPr>
        <w:jc w:val="center"/>
        <w:rPr>
          <w:rFonts w:ascii="Times New Roman" w:hAnsi="Times New Roman"/>
          <w:szCs w:val="28"/>
          <w:lang w:val="uk-UA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9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Cs w:val="28"/>
          <w:lang w:val="en-US"/>
        </w:rPr>
        <w:t>–</w:t>
      </w:r>
      <w:r>
        <w:rPr>
          <w:rFonts w:ascii="Times New Roman" w:hAnsi="Times New Roman"/>
          <w:color w:val="000000"/>
          <w:szCs w:val="28"/>
          <w:lang w:val="uk-UA"/>
        </w:rPr>
        <w:t xml:space="preserve"> 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Web site on </w:t>
      </w:r>
      <w:r>
        <w:rPr>
          <w:rFonts w:ascii="Times New Roman" w:hAnsi="Times New Roman"/>
          <w:color w:val="000000"/>
          <w:szCs w:val="28"/>
          <w:lang w:val="en-US"/>
        </w:rPr>
        <w:t>my</w:t>
      </w:r>
      <w:r w:rsidRPr="005B6FE2">
        <w:rPr>
          <w:rFonts w:ascii="Times New Roman" w:hAnsi="Times New Roman"/>
          <w:color w:val="000000"/>
          <w:szCs w:val="28"/>
          <w:lang w:val="en-US"/>
        </w:rPr>
        <w:t xml:space="preserve"> machine</w:t>
      </w:r>
      <w:r>
        <w:rPr>
          <w:rFonts w:ascii="Times New Roman" w:hAnsi="Times New Roman"/>
          <w:color w:val="000000"/>
          <w:szCs w:val="28"/>
          <w:lang w:val="uk-UA"/>
        </w:rPr>
        <w:t xml:space="preserve"> (</w:t>
      </w:r>
      <w:r>
        <w:rPr>
          <w:rFonts w:ascii="Times New Roman" w:hAnsi="Times New Roman"/>
          <w:color w:val="000000"/>
          <w:szCs w:val="28"/>
          <w:lang w:val="en-US"/>
        </w:rPr>
        <w:t>Linux web server</w:t>
      </w:r>
      <w:r>
        <w:rPr>
          <w:rFonts w:ascii="Times New Roman" w:hAnsi="Times New Roman"/>
          <w:color w:val="000000"/>
          <w:szCs w:val="28"/>
          <w:lang w:val="uk-UA"/>
        </w:rPr>
        <w:t>)</w:t>
      </w:r>
    </w:p>
    <w:p w:rsidR="005B6FE2" w:rsidRDefault="005B6FE2" w:rsidP="004333EA">
      <w:pPr>
        <w:rPr>
          <w:rFonts w:ascii="Times New Roman" w:hAnsi="Times New Roman"/>
          <w:szCs w:val="28"/>
          <w:lang w:val="en-US"/>
        </w:rPr>
      </w:pPr>
    </w:p>
    <w:p w:rsidR="00366BA5" w:rsidRDefault="00366BA5" w:rsidP="004333EA">
      <w:pPr>
        <w:rPr>
          <w:rFonts w:ascii="Times New Roman" w:hAnsi="Times New Roman"/>
          <w:szCs w:val="28"/>
          <w:lang w:val="en-US"/>
        </w:rPr>
      </w:pPr>
      <w:r w:rsidRPr="00366BA5">
        <w:rPr>
          <w:rFonts w:ascii="Times New Roman" w:hAnsi="Times New Roman"/>
          <w:noProof/>
          <w:szCs w:val="28"/>
        </w:rPr>
        <w:drawing>
          <wp:inline distT="0" distB="0" distL="0" distR="0" wp14:anchorId="21F192FC" wp14:editId="2B185CB9">
            <wp:extent cx="6299835" cy="92011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Default="005B6FE2" w:rsidP="005B6FE2">
      <w:pPr>
        <w:jc w:val="center"/>
        <w:rPr>
          <w:rFonts w:ascii="Times New Roman" w:hAnsi="Times New Roman"/>
          <w:szCs w:val="28"/>
          <w:lang w:val="en-US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10 – instance before delete</w:t>
      </w:r>
    </w:p>
    <w:p w:rsidR="00366BA5" w:rsidRDefault="00366BA5" w:rsidP="004333EA">
      <w:pPr>
        <w:rPr>
          <w:rFonts w:ascii="Times New Roman" w:hAnsi="Times New Roman"/>
          <w:szCs w:val="28"/>
          <w:lang w:val="en-US"/>
        </w:rPr>
      </w:pPr>
      <w:r w:rsidRPr="00366BA5">
        <w:rPr>
          <w:rFonts w:ascii="Times New Roman" w:hAnsi="Times New Roman"/>
          <w:noProof/>
          <w:szCs w:val="28"/>
        </w:rPr>
        <w:drawing>
          <wp:inline distT="0" distB="0" distL="0" distR="0" wp14:anchorId="6EEA49CD" wp14:editId="4AB54F78">
            <wp:extent cx="6299835" cy="1021080"/>
            <wp:effectExtent l="0" t="0" r="571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FE2" w:rsidRPr="0060363D" w:rsidRDefault="005B6FE2" w:rsidP="005B6FE2">
      <w:pPr>
        <w:jc w:val="center"/>
        <w:rPr>
          <w:rFonts w:ascii="Times New Roman" w:hAnsi="Times New Roman"/>
          <w:szCs w:val="28"/>
          <w:lang w:val="en-US"/>
        </w:rPr>
      </w:pPr>
      <w:r w:rsidRPr="005B6FE2">
        <w:rPr>
          <w:rFonts w:ascii="Times New Roman" w:hAnsi="Times New Roman"/>
          <w:color w:val="000000"/>
          <w:szCs w:val="28"/>
          <w:lang w:val="en-US"/>
        </w:rPr>
        <w:t>picture</w:t>
      </w:r>
      <w:r>
        <w:rPr>
          <w:rFonts w:ascii="Times New Roman" w:hAnsi="Times New Roman"/>
          <w:color w:val="000000"/>
          <w:szCs w:val="28"/>
          <w:lang w:val="en-US"/>
        </w:rPr>
        <w:t xml:space="preserve"> 11 - instance after delete</w:t>
      </w:r>
    </w:p>
    <w:sectPr w:rsidR="005B6FE2" w:rsidRPr="0060363D" w:rsidSect="007D6594">
      <w:headerReference w:type="default" r:id="rId20"/>
      <w:footerReference w:type="default" r:id="rId21"/>
      <w:pgSz w:w="11906" w:h="16838" w:code="9"/>
      <w:pgMar w:top="1134" w:right="567" w:bottom="1134" w:left="1418" w:header="1134" w:footer="1134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1DAC" w:rsidRDefault="00431DAC">
      <w:r>
        <w:separator/>
      </w:r>
    </w:p>
  </w:endnote>
  <w:endnote w:type="continuationSeparator" w:id="0">
    <w:p w:rsidR="00431DAC" w:rsidRDefault="00431D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6DA5" w:rsidRPr="00820278" w:rsidRDefault="00BF6DA5" w:rsidP="00375E90">
    <w:pPr>
      <w:pStyle w:val="a4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1DAC" w:rsidRDefault="00431DAC">
      <w:r>
        <w:separator/>
      </w:r>
    </w:p>
  </w:footnote>
  <w:footnote w:type="continuationSeparator" w:id="0">
    <w:p w:rsidR="00431DAC" w:rsidRDefault="00431D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6DA5" w:rsidRPr="006B47F6" w:rsidRDefault="00BF6DA5" w:rsidP="00D47E77">
    <w:pPr>
      <w:pStyle w:val="a6"/>
      <w:spacing w:line="120" w:lineRule="auto"/>
      <w:rPr>
        <w:sz w:val="16"/>
        <w:szCs w:val="16"/>
        <w:lang w:val="uk-U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53332"/>
    <w:multiLevelType w:val="hybridMultilevel"/>
    <w:tmpl w:val="60C03AA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37A02DCE"/>
    <w:multiLevelType w:val="hybridMultilevel"/>
    <w:tmpl w:val="08C60132"/>
    <w:lvl w:ilvl="0" w:tplc="98E2A45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58E168FA"/>
    <w:multiLevelType w:val="hybridMultilevel"/>
    <w:tmpl w:val="AE8E1A98"/>
    <w:lvl w:ilvl="0" w:tplc="5FD4D1E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0"/>
  </w:num>
  <w:num w:numId="3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357"/>
  <w:doNotHyphenateCaps/>
  <w:drawingGridHorizontalSpacing w:val="57"/>
  <w:drawingGridVerticalSpacing w:val="57"/>
  <w:displayVerticalDrawingGridEvery w:val="2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5B2"/>
    <w:rsid w:val="00001747"/>
    <w:rsid w:val="00002103"/>
    <w:rsid w:val="0000258C"/>
    <w:rsid w:val="00012EFE"/>
    <w:rsid w:val="000202FF"/>
    <w:rsid w:val="0002189D"/>
    <w:rsid w:val="00022615"/>
    <w:rsid w:val="000240AF"/>
    <w:rsid w:val="00024638"/>
    <w:rsid w:val="0002676C"/>
    <w:rsid w:val="00026F53"/>
    <w:rsid w:val="0003105A"/>
    <w:rsid w:val="00050498"/>
    <w:rsid w:val="00050EDE"/>
    <w:rsid w:val="000514E6"/>
    <w:rsid w:val="000631FD"/>
    <w:rsid w:val="000639D2"/>
    <w:rsid w:val="00065A24"/>
    <w:rsid w:val="00066EDD"/>
    <w:rsid w:val="0006756B"/>
    <w:rsid w:val="000712B5"/>
    <w:rsid w:val="000724BE"/>
    <w:rsid w:val="000737CD"/>
    <w:rsid w:val="0008518F"/>
    <w:rsid w:val="00087B32"/>
    <w:rsid w:val="00092071"/>
    <w:rsid w:val="00093DD4"/>
    <w:rsid w:val="00095BC5"/>
    <w:rsid w:val="00096A88"/>
    <w:rsid w:val="000A0732"/>
    <w:rsid w:val="000A43A2"/>
    <w:rsid w:val="000B0706"/>
    <w:rsid w:val="000C3B6E"/>
    <w:rsid w:val="000C7197"/>
    <w:rsid w:val="000D1B3B"/>
    <w:rsid w:val="000D60BB"/>
    <w:rsid w:val="000D64DC"/>
    <w:rsid w:val="000D75FA"/>
    <w:rsid w:val="000F0985"/>
    <w:rsid w:val="000F0B05"/>
    <w:rsid w:val="000F5574"/>
    <w:rsid w:val="000F5591"/>
    <w:rsid w:val="000F5791"/>
    <w:rsid w:val="00101CFF"/>
    <w:rsid w:val="00101DE1"/>
    <w:rsid w:val="00102846"/>
    <w:rsid w:val="00107ED5"/>
    <w:rsid w:val="001151F6"/>
    <w:rsid w:val="00120F8C"/>
    <w:rsid w:val="00123A44"/>
    <w:rsid w:val="00125473"/>
    <w:rsid w:val="00130E16"/>
    <w:rsid w:val="0014079C"/>
    <w:rsid w:val="00142692"/>
    <w:rsid w:val="001429D1"/>
    <w:rsid w:val="00144F2F"/>
    <w:rsid w:val="00145A57"/>
    <w:rsid w:val="00145E27"/>
    <w:rsid w:val="001464C8"/>
    <w:rsid w:val="001550FF"/>
    <w:rsid w:val="00160FBE"/>
    <w:rsid w:val="00162086"/>
    <w:rsid w:val="0016298C"/>
    <w:rsid w:val="00165922"/>
    <w:rsid w:val="0017037C"/>
    <w:rsid w:val="00172022"/>
    <w:rsid w:val="001756F7"/>
    <w:rsid w:val="00176632"/>
    <w:rsid w:val="001865CF"/>
    <w:rsid w:val="001952B7"/>
    <w:rsid w:val="001A07CD"/>
    <w:rsid w:val="001A3727"/>
    <w:rsid w:val="001A523B"/>
    <w:rsid w:val="001B50B5"/>
    <w:rsid w:val="001B5377"/>
    <w:rsid w:val="001B65FD"/>
    <w:rsid w:val="001B73F5"/>
    <w:rsid w:val="001C0654"/>
    <w:rsid w:val="001C16B0"/>
    <w:rsid w:val="001C3155"/>
    <w:rsid w:val="001C317C"/>
    <w:rsid w:val="001C50DF"/>
    <w:rsid w:val="001C54A8"/>
    <w:rsid w:val="001C66DE"/>
    <w:rsid w:val="001D63F7"/>
    <w:rsid w:val="001E1D0C"/>
    <w:rsid w:val="001E7347"/>
    <w:rsid w:val="001F0060"/>
    <w:rsid w:val="00200C93"/>
    <w:rsid w:val="002114E7"/>
    <w:rsid w:val="0021205F"/>
    <w:rsid w:val="002125F2"/>
    <w:rsid w:val="00217CA7"/>
    <w:rsid w:val="00221527"/>
    <w:rsid w:val="002276E7"/>
    <w:rsid w:val="00231E80"/>
    <w:rsid w:val="00236575"/>
    <w:rsid w:val="002376B1"/>
    <w:rsid w:val="00241477"/>
    <w:rsid w:val="00243276"/>
    <w:rsid w:val="00245654"/>
    <w:rsid w:val="00246931"/>
    <w:rsid w:val="00250D40"/>
    <w:rsid w:val="00251B67"/>
    <w:rsid w:val="0025798D"/>
    <w:rsid w:val="0027316E"/>
    <w:rsid w:val="00280408"/>
    <w:rsid w:val="00280D14"/>
    <w:rsid w:val="00282D14"/>
    <w:rsid w:val="002937D2"/>
    <w:rsid w:val="002942A9"/>
    <w:rsid w:val="0029691B"/>
    <w:rsid w:val="00296E3E"/>
    <w:rsid w:val="002970EB"/>
    <w:rsid w:val="002A0017"/>
    <w:rsid w:val="002A2D4E"/>
    <w:rsid w:val="002A426C"/>
    <w:rsid w:val="002B68EF"/>
    <w:rsid w:val="002B799A"/>
    <w:rsid w:val="002C0AA8"/>
    <w:rsid w:val="002C1B3F"/>
    <w:rsid w:val="002D091F"/>
    <w:rsid w:val="002D29E3"/>
    <w:rsid w:val="002D630D"/>
    <w:rsid w:val="002D76C2"/>
    <w:rsid w:val="002E12E7"/>
    <w:rsid w:val="002E1F90"/>
    <w:rsid w:val="002E52A6"/>
    <w:rsid w:val="002F1558"/>
    <w:rsid w:val="002F375E"/>
    <w:rsid w:val="002F49A9"/>
    <w:rsid w:val="002F6DC2"/>
    <w:rsid w:val="0030246E"/>
    <w:rsid w:val="003047B7"/>
    <w:rsid w:val="003100E7"/>
    <w:rsid w:val="003108F4"/>
    <w:rsid w:val="00312E21"/>
    <w:rsid w:val="003245EF"/>
    <w:rsid w:val="00335427"/>
    <w:rsid w:val="0035383B"/>
    <w:rsid w:val="0035733E"/>
    <w:rsid w:val="003606B5"/>
    <w:rsid w:val="00365080"/>
    <w:rsid w:val="00366BA5"/>
    <w:rsid w:val="003733D2"/>
    <w:rsid w:val="00375921"/>
    <w:rsid w:val="00375E90"/>
    <w:rsid w:val="00381870"/>
    <w:rsid w:val="0038303F"/>
    <w:rsid w:val="00383861"/>
    <w:rsid w:val="0038482E"/>
    <w:rsid w:val="00384F53"/>
    <w:rsid w:val="00393358"/>
    <w:rsid w:val="00393E6B"/>
    <w:rsid w:val="0039466F"/>
    <w:rsid w:val="0039515E"/>
    <w:rsid w:val="003952B7"/>
    <w:rsid w:val="00397504"/>
    <w:rsid w:val="00397B6C"/>
    <w:rsid w:val="003A0199"/>
    <w:rsid w:val="003A0DE9"/>
    <w:rsid w:val="003A3C6B"/>
    <w:rsid w:val="003A46C5"/>
    <w:rsid w:val="003A6494"/>
    <w:rsid w:val="003A7396"/>
    <w:rsid w:val="003B7946"/>
    <w:rsid w:val="003C2F33"/>
    <w:rsid w:val="003C4133"/>
    <w:rsid w:val="003D242A"/>
    <w:rsid w:val="003D59D0"/>
    <w:rsid w:val="003F557F"/>
    <w:rsid w:val="00403B94"/>
    <w:rsid w:val="00421EF4"/>
    <w:rsid w:val="00422965"/>
    <w:rsid w:val="00424CE4"/>
    <w:rsid w:val="00431DAC"/>
    <w:rsid w:val="004326A8"/>
    <w:rsid w:val="00432AE8"/>
    <w:rsid w:val="004333EA"/>
    <w:rsid w:val="00435ED4"/>
    <w:rsid w:val="004464F9"/>
    <w:rsid w:val="00452164"/>
    <w:rsid w:val="00457C87"/>
    <w:rsid w:val="004601CF"/>
    <w:rsid w:val="0046065B"/>
    <w:rsid w:val="0046113E"/>
    <w:rsid w:val="0046248F"/>
    <w:rsid w:val="00463EA8"/>
    <w:rsid w:val="00464124"/>
    <w:rsid w:val="00464297"/>
    <w:rsid w:val="00473C6A"/>
    <w:rsid w:val="0047728E"/>
    <w:rsid w:val="004776A8"/>
    <w:rsid w:val="004868E7"/>
    <w:rsid w:val="00490ABC"/>
    <w:rsid w:val="004969A1"/>
    <w:rsid w:val="00497F49"/>
    <w:rsid w:val="004A6540"/>
    <w:rsid w:val="004B02F3"/>
    <w:rsid w:val="004B1757"/>
    <w:rsid w:val="004B319D"/>
    <w:rsid w:val="004C1626"/>
    <w:rsid w:val="004C3B70"/>
    <w:rsid w:val="004C4776"/>
    <w:rsid w:val="004C604B"/>
    <w:rsid w:val="004D3453"/>
    <w:rsid w:val="004E1ED4"/>
    <w:rsid w:val="004E349F"/>
    <w:rsid w:val="004F192D"/>
    <w:rsid w:val="00503FEF"/>
    <w:rsid w:val="005060E0"/>
    <w:rsid w:val="005146F0"/>
    <w:rsid w:val="005209CE"/>
    <w:rsid w:val="00523A4D"/>
    <w:rsid w:val="00534C03"/>
    <w:rsid w:val="005379F2"/>
    <w:rsid w:val="00540711"/>
    <w:rsid w:val="00542D99"/>
    <w:rsid w:val="005469DB"/>
    <w:rsid w:val="0056054A"/>
    <w:rsid w:val="0056377B"/>
    <w:rsid w:val="005645BA"/>
    <w:rsid w:val="005651A2"/>
    <w:rsid w:val="005760C1"/>
    <w:rsid w:val="005763A5"/>
    <w:rsid w:val="00582A5D"/>
    <w:rsid w:val="005831AD"/>
    <w:rsid w:val="00586223"/>
    <w:rsid w:val="00591D11"/>
    <w:rsid w:val="005A39A0"/>
    <w:rsid w:val="005A3D85"/>
    <w:rsid w:val="005B1E5C"/>
    <w:rsid w:val="005B30DD"/>
    <w:rsid w:val="005B3B7D"/>
    <w:rsid w:val="005B529D"/>
    <w:rsid w:val="005B6FE2"/>
    <w:rsid w:val="005C604F"/>
    <w:rsid w:val="005C7CCF"/>
    <w:rsid w:val="005D01D5"/>
    <w:rsid w:val="005D0BD9"/>
    <w:rsid w:val="005D1D24"/>
    <w:rsid w:val="005F045E"/>
    <w:rsid w:val="005F36FE"/>
    <w:rsid w:val="005F489B"/>
    <w:rsid w:val="00601068"/>
    <w:rsid w:val="0060363D"/>
    <w:rsid w:val="00605DAC"/>
    <w:rsid w:val="00610164"/>
    <w:rsid w:val="006103DB"/>
    <w:rsid w:val="00610B1F"/>
    <w:rsid w:val="00611375"/>
    <w:rsid w:val="00614A58"/>
    <w:rsid w:val="00617BB9"/>
    <w:rsid w:val="00625C38"/>
    <w:rsid w:val="0063209B"/>
    <w:rsid w:val="006339A4"/>
    <w:rsid w:val="006412C5"/>
    <w:rsid w:val="00644404"/>
    <w:rsid w:val="00646C90"/>
    <w:rsid w:val="00651D95"/>
    <w:rsid w:val="00662647"/>
    <w:rsid w:val="00664D97"/>
    <w:rsid w:val="0066543D"/>
    <w:rsid w:val="006662CA"/>
    <w:rsid w:val="006735E7"/>
    <w:rsid w:val="00673990"/>
    <w:rsid w:val="00676200"/>
    <w:rsid w:val="00677A02"/>
    <w:rsid w:val="00682E47"/>
    <w:rsid w:val="00691814"/>
    <w:rsid w:val="006A0479"/>
    <w:rsid w:val="006B19E5"/>
    <w:rsid w:val="006B2D7D"/>
    <w:rsid w:val="006B31D5"/>
    <w:rsid w:val="006B4B17"/>
    <w:rsid w:val="006C1FDA"/>
    <w:rsid w:val="006C2ADB"/>
    <w:rsid w:val="006C2E90"/>
    <w:rsid w:val="006C3C1B"/>
    <w:rsid w:val="006C4189"/>
    <w:rsid w:val="006C6578"/>
    <w:rsid w:val="006E1097"/>
    <w:rsid w:val="006E4772"/>
    <w:rsid w:val="006E5D40"/>
    <w:rsid w:val="006F1654"/>
    <w:rsid w:val="006F2685"/>
    <w:rsid w:val="006F26E8"/>
    <w:rsid w:val="006F41EA"/>
    <w:rsid w:val="006F4C76"/>
    <w:rsid w:val="006F5CFE"/>
    <w:rsid w:val="00702B69"/>
    <w:rsid w:val="007041DD"/>
    <w:rsid w:val="00705084"/>
    <w:rsid w:val="0070680B"/>
    <w:rsid w:val="0071132D"/>
    <w:rsid w:val="00711D07"/>
    <w:rsid w:val="00714F34"/>
    <w:rsid w:val="007209C9"/>
    <w:rsid w:val="007232AF"/>
    <w:rsid w:val="00730C4C"/>
    <w:rsid w:val="0074032B"/>
    <w:rsid w:val="00743549"/>
    <w:rsid w:val="00744856"/>
    <w:rsid w:val="007457C8"/>
    <w:rsid w:val="00746C5B"/>
    <w:rsid w:val="0074731B"/>
    <w:rsid w:val="00750C63"/>
    <w:rsid w:val="00753150"/>
    <w:rsid w:val="0075549D"/>
    <w:rsid w:val="00755D34"/>
    <w:rsid w:val="00760337"/>
    <w:rsid w:val="00766E5D"/>
    <w:rsid w:val="007705D1"/>
    <w:rsid w:val="00770DFC"/>
    <w:rsid w:val="00771285"/>
    <w:rsid w:val="00771572"/>
    <w:rsid w:val="00771864"/>
    <w:rsid w:val="00771B1C"/>
    <w:rsid w:val="00780A22"/>
    <w:rsid w:val="00784175"/>
    <w:rsid w:val="00795697"/>
    <w:rsid w:val="00795DCF"/>
    <w:rsid w:val="007A189A"/>
    <w:rsid w:val="007A2686"/>
    <w:rsid w:val="007A4E16"/>
    <w:rsid w:val="007A7537"/>
    <w:rsid w:val="007B57CB"/>
    <w:rsid w:val="007C68F6"/>
    <w:rsid w:val="007D0B89"/>
    <w:rsid w:val="007D119F"/>
    <w:rsid w:val="007D126A"/>
    <w:rsid w:val="007D2540"/>
    <w:rsid w:val="007D4EAA"/>
    <w:rsid w:val="007D6594"/>
    <w:rsid w:val="007E2840"/>
    <w:rsid w:val="007F2479"/>
    <w:rsid w:val="007F2A20"/>
    <w:rsid w:val="007F7A6B"/>
    <w:rsid w:val="008005A0"/>
    <w:rsid w:val="00801B6B"/>
    <w:rsid w:val="00801FB6"/>
    <w:rsid w:val="00804EE3"/>
    <w:rsid w:val="008068DB"/>
    <w:rsid w:val="00817E42"/>
    <w:rsid w:val="00820692"/>
    <w:rsid w:val="008252AB"/>
    <w:rsid w:val="00825BAC"/>
    <w:rsid w:val="00830B4A"/>
    <w:rsid w:val="008471ED"/>
    <w:rsid w:val="008521F7"/>
    <w:rsid w:val="00852BEA"/>
    <w:rsid w:val="00853F86"/>
    <w:rsid w:val="008579FC"/>
    <w:rsid w:val="0086786B"/>
    <w:rsid w:val="0087344F"/>
    <w:rsid w:val="0087533E"/>
    <w:rsid w:val="00877FB4"/>
    <w:rsid w:val="00882B1C"/>
    <w:rsid w:val="008924D9"/>
    <w:rsid w:val="008930C1"/>
    <w:rsid w:val="008944E5"/>
    <w:rsid w:val="008A1430"/>
    <w:rsid w:val="008A7D75"/>
    <w:rsid w:val="008B3783"/>
    <w:rsid w:val="008B45BB"/>
    <w:rsid w:val="008B5A0D"/>
    <w:rsid w:val="008B6365"/>
    <w:rsid w:val="008B76E6"/>
    <w:rsid w:val="008C0D04"/>
    <w:rsid w:val="008C3417"/>
    <w:rsid w:val="008D01D0"/>
    <w:rsid w:val="008D61A7"/>
    <w:rsid w:val="008D7AE1"/>
    <w:rsid w:val="008E23CC"/>
    <w:rsid w:val="008E53B7"/>
    <w:rsid w:val="008E5862"/>
    <w:rsid w:val="008E6105"/>
    <w:rsid w:val="008F238F"/>
    <w:rsid w:val="008F7871"/>
    <w:rsid w:val="009018D2"/>
    <w:rsid w:val="00904D04"/>
    <w:rsid w:val="00905B14"/>
    <w:rsid w:val="00910398"/>
    <w:rsid w:val="00911DA7"/>
    <w:rsid w:val="00911E4F"/>
    <w:rsid w:val="009209B2"/>
    <w:rsid w:val="00926F92"/>
    <w:rsid w:val="00927AC6"/>
    <w:rsid w:val="00935C5A"/>
    <w:rsid w:val="0094259A"/>
    <w:rsid w:val="00944546"/>
    <w:rsid w:val="009451FC"/>
    <w:rsid w:val="009535D2"/>
    <w:rsid w:val="009538B6"/>
    <w:rsid w:val="0095429C"/>
    <w:rsid w:val="009570D6"/>
    <w:rsid w:val="00962BDE"/>
    <w:rsid w:val="00962FED"/>
    <w:rsid w:val="00963ADF"/>
    <w:rsid w:val="0096762E"/>
    <w:rsid w:val="00970F36"/>
    <w:rsid w:val="00972EC6"/>
    <w:rsid w:val="00975102"/>
    <w:rsid w:val="00992594"/>
    <w:rsid w:val="0099526E"/>
    <w:rsid w:val="00995374"/>
    <w:rsid w:val="00997227"/>
    <w:rsid w:val="009A41CC"/>
    <w:rsid w:val="009A4327"/>
    <w:rsid w:val="009A6290"/>
    <w:rsid w:val="009A6748"/>
    <w:rsid w:val="009B0DB6"/>
    <w:rsid w:val="009B43E2"/>
    <w:rsid w:val="009C3DCD"/>
    <w:rsid w:val="009C3EDC"/>
    <w:rsid w:val="009C4D89"/>
    <w:rsid w:val="009C7395"/>
    <w:rsid w:val="009D1D66"/>
    <w:rsid w:val="009F4B6D"/>
    <w:rsid w:val="00A01380"/>
    <w:rsid w:val="00A017C1"/>
    <w:rsid w:val="00A02562"/>
    <w:rsid w:val="00A061DC"/>
    <w:rsid w:val="00A10947"/>
    <w:rsid w:val="00A126F2"/>
    <w:rsid w:val="00A13227"/>
    <w:rsid w:val="00A1439E"/>
    <w:rsid w:val="00A260CC"/>
    <w:rsid w:val="00A40E76"/>
    <w:rsid w:val="00A45383"/>
    <w:rsid w:val="00A45FFE"/>
    <w:rsid w:val="00A47702"/>
    <w:rsid w:val="00A5093F"/>
    <w:rsid w:val="00A55824"/>
    <w:rsid w:val="00A61419"/>
    <w:rsid w:val="00A73BB1"/>
    <w:rsid w:val="00A77C0F"/>
    <w:rsid w:val="00A81B4E"/>
    <w:rsid w:val="00A82A43"/>
    <w:rsid w:val="00A82BA5"/>
    <w:rsid w:val="00A85738"/>
    <w:rsid w:val="00A91234"/>
    <w:rsid w:val="00A94694"/>
    <w:rsid w:val="00AA6055"/>
    <w:rsid w:val="00AB21A8"/>
    <w:rsid w:val="00AC1863"/>
    <w:rsid w:val="00AC70D5"/>
    <w:rsid w:val="00AD14E2"/>
    <w:rsid w:val="00AD388E"/>
    <w:rsid w:val="00AD78A3"/>
    <w:rsid w:val="00AE3E52"/>
    <w:rsid w:val="00AF42F7"/>
    <w:rsid w:val="00AF4423"/>
    <w:rsid w:val="00AF604F"/>
    <w:rsid w:val="00B02B36"/>
    <w:rsid w:val="00B02F72"/>
    <w:rsid w:val="00B03AEA"/>
    <w:rsid w:val="00B131C3"/>
    <w:rsid w:val="00B13E99"/>
    <w:rsid w:val="00B14A25"/>
    <w:rsid w:val="00B15149"/>
    <w:rsid w:val="00B15407"/>
    <w:rsid w:val="00B171C1"/>
    <w:rsid w:val="00B21960"/>
    <w:rsid w:val="00B22991"/>
    <w:rsid w:val="00B23042"/>
    <w:rsid w:val="00B32926"/>
    <w:rsid w:val="00B3628D"/>
    <w:rsid w:val="00B4466E"/>
    <w:rsid w:val="00B47130"/>
    <w:rsid w:val="00B477F0"/>
    <w:rsid w:val="00B47F38"/>
    <w:rsid w:val="00B52430"/>
    <w:rsid w:val="00B53035"/>
    <w:rsid w:val="00B535AB"/>
    <w:rsid w:val="00B53B29"/>
    <w:rsid w:val="00B5581D"/>
    <w:rsid w:val="00B61F31"/>
    <w:rsid w:val="00B72134"/>
    <w:rsid w:val="00B7583F"/>
    <w:rsid w:val="00B766ED"/>
    <w:rsid w:val="00B84AB3"/>
    <w:rsid w:val="00B90FFA"/>
    <w:rsid w:val="00BA0C23"/>
    <w:rsid w:val="00BA1888"/>
    <w:rsid w:val="00BA3F8D"/>
    <w:rsid w:val="00BA40C7"/>
    <w:rsid w:val="00BB05D5"/>
    <w:rsid w:val="00BB0E19"/>
    <w:rsid w:val="00BB5465"/>
    <w:rsid w:val="00BB78E9"/>
    <w:rsid w:val="00BC010D"/>
    <w:rsid w:val="00BC19D1"/>
    <w:rsid w:val="00BC3EF4"/>
    <w:rsid w:val="00BD21FF"/>
    <w:rsid w:val="00BD2281"/>
    <w:rsid w:val="00BE07D5"/>
    <w:rsid w:val="00BE2DD1"/>
    <w:rsid w:val="00BE2E7A"/>
    <w:rsid w:val="00BE3711"/>
    <w:rsid w:val="00BE5F5E"/>
    <w:rsid w:val="00BE76C9"/>
    <w:rsid w:val="00BF0A44"/>
    <w:rsid w:val="00BF1E74"/>
    <w:rsid w:val="00BF3131"/>
    <w:rsid w:val="00BF35F3"/>
    <w:rsid w:val="00BF3E54"/>
    <w:rsid w:val="00BF5E5A"/>
    <w:rsid w:val="00BF6DA5"/>
    <w:rsid w:val="00C00EF6"/>
    <w:rsid w:val="00C0217B"/>
    <w:rsid w:val="00C04DF2"/>
    <w:rsid w:val="00C068F1"/>
    <w:rsid w:val="00C10560"/>
    <w:rsid w:val="00C221E0"/>
    <w:rsid w:val="00C234D9"/>
    <w:rsid w:val="00C239BF"/>
    <w:rsid w:val="00C24661"/>
    <w:rsid w:val="00C27FB4"/>
    <w:rsid w:val="00C309AB"/>
    <w:rsid w:val="00C3102C"/>
    <w:rsid w:val="00C34FDE"/>
    <w:rsid w:val="00C44AA6"/>
    <w:rsid w:val="00C4549A"/>
    <w:rsid w:val="00C46C4B"/>
    <w:rsid w:val="00C51132"/>
    <w:rsid w:val="00C52A5F"/>
    <w:rsid w:val="00C54FE7"/>
    <w:rsid w:val="00C618FD"/>
    <w:rsid w:val="00C624F4"/>
    <w:rsid w:val="00C62CB7"/>
    <w:rsid w:val="00C63634"/>
    <w:rsid w:val="00C6399F"/>
    <w:rsid w:val="00C639E8"/>
    <w:rsid w:val="00C6644B"/>
    <w:rsid w:val="00C7547E"/>
    <w:rsid w:val="00C7647D"/>
    <w:rsid w:val="00C77579"/>
    <w:rsid w:val="00C77855"/>
    <w:rsid w:val="00C82C76"/>
    <w:rsid w:val="00C90CF5"/>
    <w:rsid w:val="00CA31A1"/>
    <w:rsid w:val="00CA49E9"/>
    <w:rsid w:val="00CB0A1B"/>
    <w:rsid w:val="00CB60FD"/>
    <w:rsid w:val="00CB6347"/>
    <w:rsid w:val="00CD2783"/>
    <w:rsid w:val="00CE1986"/>
    <w:rsid w:val="00CE6179"/>
    <w:rsid w:val="00CF06AD"/>
    <w:rsid w:val="00CF0F31"/>
    <w:rsid w:val="00CF3C66"/>
    <w:rsid w:val="00CF3DD4"/>
    <w:rsid w:val="00CF65C2"/>
    <w:rsid w:val="00D0679A"/>
    <w:rsid w:val="00D202F3"/>
    <w:rsid w:val="00D444E3"/>
    <w:rsid w:val="00D4582E"/>
    <w:rsid w:val="00D47E77"/>
    <w:rsid w:val="00D52DB9"/>
    <w:rsid w:val="00D57A5D"/>
    <w:rsid w:val="00D60373"/>
    <w:rsid w:val="00D64302"/>
    <w:rsid w:val="00D66656"/>
    <w:rsid w:val="00D709DC"/>
    <w:rsid w:val="00D75E60"/>
    <w:rsid w:val="00D8109A"/>
    <w:rsid w:val="00D81E89"/>
    <w:rsid w:val="00D91B30"/>
    <w:rsid w:val="00D96941"/>
    <w:rsid w:val="00DA74DB"/>
    <w:rsid w:val="00DB0312"/>
    <w:rsid w:val="00DB2615"/>
    <w:rsid w:val="00DB650A"/>
    <w:rsid w:val="00DB73A2"/>
    <w:rsid w:val="00DB77FF"/>
    <w:rsid w:val="00DC3D75"/>
    <w:rsid w:val="00DC414F"/>
    <w:rsid w:val="00DD0014"/>
    <w:rsid w:val="00DD6E1F"/>
    <w:rsid w:val="00DE1778"/>
    <w:rsid w:val="00DE3C6A"/>
    <w:rsid w:val="00DF18B7"/>
    <w:rsid w:val="00DF5780"/>
    <w:rsid w:val="00E012E4"/>
    <w:rsid w:val="00E02BDB"/>
    <w:rsid w:val="00E0337F"/>
    <w:rsid w:val="00E11690"/>
    <w:rsid w:val="00E125B2"/>
    <w:rsid w:val="00E15AFF"/>
    <w:rsid w:val="00E1730B"/>
    <w:rsid w:val="00E26C42"/>
    <w:rsid w:val="00E302D6"/>
    <w:rsid w:val="00E34DD5"/>
    <w:rsid w:val="00E3747E"/>
    <w:rsid w:val="00E4191E"/>
    <w:rsid w:val="00E44AC0"/>
    <w:rsid w:val="00E47DE5"/>
    <w:rsid w:val="00E53472"/>
    <w:rsid w:val="00E565CB"/>
    <w:rsid w:val="00E70BC6"/>
    <w:rsid w:val="00E71C94"/>
    <w:rsid w:val="00E73CE2"/>
    <w:rsid w:val="00E74D33"/>
    <w:rsid w:val="00E86A4B"/>
    <w:rsid w:val="00E930B5"/>
    <w:rsid w:val="00E97D35"/>
    <w:rsid w:val="00EA2B95"/>
    <w:rsid w:val="00EA4F7A"/>
    <w:rsid w:val="00EA6B37"/>
    <w:rsid w:val="00EB3A8D"/>
    <w:rsid w:val="00EB51CC"/>
    <w:rsid w:val="00EB5A83"/>
    <w:rsid w:val="00EC6AF9"/>
    <w:rsid w:val="00ED0DB2"/>
    <w:rsid w:val="00ED0FAF"/>
    <w:rsid w:val="00ED28AF"/>
    <w:rsid w:val="00ED3757"/>
    <w:rsid w:val="00ED7211"/>
    <w:rsid w:val="00EE0F17"/>
    <w:rsid w:val="00EE53B1"/>
    <w:rsid w:val="00EE66DA"/>
    <w:rsid w:val="00EF7D88"/>
    <w:rsid w:val="00F021CF"/>
    <w:rsid w:val="00F06AC9"/>
    <w:rsid w:val="00F10479"/>
    <w:rsid w:val="00F11851"/>
    <w:rsid w:val="00F157BD"/>
    <w:rsid w:val="00F25674"/>
    <w:rsid w:val="00F30B89"/>
    <w:rsid w:val="00F345A1"/>
    <w:rsid w:val="00F40334"/>
    <w:rsid w:val="00F41891"/>
    <w:rsid w:val="00F4282E"/>
    <w:rsid w:val="00F44ED7"/>
    <w:rsid w:val="00F50DB0"/>
    <w:rsid w:val="00F55E25"/>
    <w:rsid w:val="00F659E4"/>
    <w:rsid w:val="00F729F5"/>
    <w:rsid w:val="00F7571C"/>
    <w:rsid w:val="00F75D85"/>
    <w:rsid w:val="00F75E6F"/>
    <w:rsid w:val="00F77695"/>
    <w:rsid w:val="00F80755"/>
    <w:rsid w:val="00F811E7"/>
    <w:rsid w:val="00F85FF3"/>
    <w:rsid w:val="00F87CDC"/>
    <w:rsid w:val="00F91347"/>
    <w:rsid w:val="00F9365B"/>
    <w:rsid w:val="00F94D39"/>
    <w:rsid w:val="00F97F9B"/>
    <w:rsid w:val="00FA02B0"/>
    <w:rsid w:val="00FA4FFD"/>
    <w:rsid w:val="00FA735A"/>
    <w:rsid w:val="00FB032C"/>
    <w:rsid w:val="00FB665B"/>
    <w:rsid w:val="00FB7CD3"/>
    <w:rsid w:val="00FC4467"/>
    <w:rsid w:val="00FC5C25"/>
    <w:rsid w:val="00FD0576"/>
    <w:rsid w:val="00FE5F8F"/>
    <w:rsid w:val="00FE6BA3"/>
    <w:rsid w:val="00FF1639"/>
    <w:rsid w:val="00FF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17C68CA4"/>
  <w15:chartTrackingRefBased/>
  <w15:docId w15:val="{342EAFA7-C841-423F-8DC8-867E731F7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Arial" w:hAnsi="Arial"/>
      <w:sz w:val="28"/>
      <w:szCs w:val="24"/>
    </w:rPr>
  </w:style>
  <w:style w:type="paragraph" w:styleId="1">
    <w:name w:val="heading 1"/>
    <w:basedOn w:val="a"/>
    <w:next w:val="a"/>
    <w:qFormat/>
    <w:pPr>
      <w:keepNext/>
      <w:jc w:val="both"/>
      <w:outlineLvl w:val="0"/>
    </w:pPr>
    <w:rPr>
      <w:rFonts w:ascii="Times New Roman" w:hAnsi="Times New Roman"/>
    </w:rPr>
  </w:style>
  <w:style w:type="paragraph" w:styleId="2">
    <w:name w:val="heading 2"/>
    <w:basedOn w:val="a"/>
    <w:next w:val="a"/>
    <w:qFormat/>
    <w:pPr>
      <w:keepNext/>
      <w:spacing w:line="360" w:lineRule="auto"/>
      <w:ind w:firstLine="709"/>
      <w:jc w:val="both"/>
      <w:outlineLvl w:val="1"/>
    </w:pPr>
    <w:rPr>
      <w:rFonts w:ascii="Times New Roman" w:hAnsi="Times New Roman"/>
    </w:rPr>
  </w:style>
  <w:style w:type="paragraph" w:styleId="3">
    <w:name w:val="heading 3"/>
    <w:basedOn w:val="a"/>
    <w:next w:val="a"/>
    <w:qFormat/>
    <w:pPr>
      <w:keepNext/>
      <w:spacing w:line="360" w:lineRule="auto"/>
      <w:ind w:left="709" w:firstLine="371"/>
      <w:jc w:val="both"/>
      <w:outlineLvl w:val="2"/>
    </w:pPr>
    <w:rPr>
      <w:rFonts w:ascii="Times New Roman" w:hAnsi="Times New Roman"/>
    </w:rPr>
  </w:style>
  <w:style w:type="paragraph" w:styleId="4">
    <w:name w:val="heading 4"/>
    <w:basedOn w:val="a"/>
    <w:next w:val="a"/>
    <w:qFormat/>
    <w:pPr>
      <w:keepNext/>
      <w:ind w:firstLine="1080"/>
      <w:jc w:val="both"/>
      <w:outlineLvl w:val="3"/>
    </w:pPr>
    <w:rPr>
      <w:rFonts w:ascii="Times New Roman" w:hAnsi="Times New Roman"/>
    </w:rPr>
  </w:style>
  <w:style w:type="paragraph" w:styleId="5">
    <w:name w:val="heading 5"/>
    <w:basedOn w:val="a"/>
    <w:next w:val="a"/>
    <w:qFormat/>
    <w:pPr>
      <w:keepNext/>
      <w:spacing w:line="360" w:lineRule="auto"/>
      <w:ind w:left="709" w:firstLine="551"/>
      <w:jc w:val="both"/>
      <w:outlineLvl w:val="4"/>
    </w:pPr>
    <w:rPr>
      <w:rFonts w:ascii="Times New Roman" w:hAnsi="Times New Roman"/>
    </w:rPr>
  </w:style>
  <w:style w:type="paragraph" w:styleId="6">
    <w:name w:val="heading 6"/>
    <w:basedOn w:val="a"/>
    <w:next w:val="a"/>
    <w:qFormat/>
    <w:pPr>
      <w:keepNext/>
      <w:spacing w:line="360" w:lineRule="auto"/>
      <w:ind w:firstLine="1260"/>
      <w:jc w:val="both"/>
      <w:outlineLvl w:val="5"/>
    </w:pPr>
    <w:rPr>
      <w:rFonts w:ascii="Times New Roman" w:hAnsi="Times New Roman"/>
    </w:rPr>
  </w:style>
  <w:style w:type="paragraph" w:styleId="7">
    <w:name w:val="heading 7"/>
    <w:basedOn w:val="a"/>
    <w:next w:val="a"/>
    <w:qFormat/>
    <w:pPr>
      <w:keepNext/>
      <w:jc w:val="center"/>
      <w:outlineLvl w:val="6"/>
    </w:pPr>
    <w:rPr>
      <w:rFonts w:ascii="Times New Roman" w:hAnsi="Times New Roman"/>
    </w:rPr>
  </w:style>
  <w:style w:type="paragraph" w:styleId="8">
    <w:name w:val="heading 8"/>
    <w:basedOn w:val="a"/>
    <w:next w:val="a"/>
    <w:qFormat/>
    <w:pPr>
      <w:keepNext/>
      <w:jc w:val="center"/>
      <w:outlineLvl w:val="7"/>
    </w:pPr>
    <w:rPr>
      <w:rFonts w:ascii="Times New Roman" w:hAnsi="Times New Roman"/>
      <w:b/>
      <w:bCs/>
    </w:rPr>
  </w:style>
  <w:style w:type="paragraph" w:styleId="9">
    <w:name w:val="heading 9"/>
    <w:basedOn w:val="a"/>
    <w:next w:val="a"/>
    <w:qFormat/>
    <w:pPr>
      <w:keepNext/>
      <w:widowControl w:val="0"/>
      <w:tabs>
        <w:tab w:val="left" w:pos="0"/>
      </w:tabs>
      <w:spacing w:before="100" w:beforeAutospacing="1" w:after="100" w:afterAutospacing="1"/>
      <w:jc w:val="center"/>
      <w:outlineLvl w:val="8"/>
    </w:pPr>
    <w:rPr>
      <w:rFonts w:cs="Arial"/>
      <w:b/>
      <w:cap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widowControl w:val="0"/>
      <w:shd w:val="clear" w:color="auto" w:fill="FFFFFF"/>
      <w:jc w:val="center"/>
    </w:pPr>
    <w:rPr>
      <w:rFonts w:ascii="Times New Roman" w:hAnsi="Times New Roman"/>
      <w:color w:val="000000"/>
      <w:szCs w:val="22"/>
    </w:rPr>
  </w:style>
  <w:style w:type="paragraph" w:styleId="a4">
    <w:name w:val="foot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</w:style>
  <w:style w:type="paragraph" w:styleId="a6">
    <w:name w:val="header"/>
    <w:basedOn w:val="a"/>
    <w:pPr>
      <w:tabs>
        <w:tab w:val="center" w:pos="4677"/>
        <w:tab w:val="right" w:pos="9355"/>
      </w:tabs>
    </w:pPr>
  </w:style>
  <w:style w:type="paragraph" w:styleId="a7">
    <w:name w:val="Subtitle"/>
    <w:basedOn w:val="a"/>
    <w:qFormat/>
    <w:pPr>
      <w:widowControl w:val="0"/>
      <w:shd w:val="clear" w:color="auto" w:fill="FFFFFF"/>
      <w:spacing w:after="100" w:afterAutospacing="1"/>
      <w:jc w:val="center"/>
    </w:pPr>
    <w:rPr>
      <w:rFonts w:cs="Arial"/>
      <w:b/>
      <w:color w:val="000000"/>
      <w:spacing w:val="20"/>
      <w:sz w:val="32"/>
      <w:szCs w:val="28"/>
    </w:rPr>
  </w:style>
  <w:style w:type="paragraph" w:styleId="a8">
    <w:name w:val="Body Text"/>
    <w:basedOn w:val="a"/>
    <w:pPr>
      <w:spacing w:before="100" w:beforeAutospacing="1" w:after="100" w:afterAutospacing="1"/>
      <w:jc w:val="center"/>
    </w:pPr>
    <w:rPr>
      <w:rFonts w:cs="Arial"/>
      <w:b/>
      <w:szCs w:val="28"/>
    </w:rPr>
  </w:style>
  <w:style w:type="paragraph" w:styleId="a9">
    <w:name w:val="Body Text Indent"/>
    <w:basedOn w:val="a"/>
    <w:pPr>
      <w:spacing w:line="360" w:lineRule="auto"/>
      <w:ind w:firstLine="709"/>
      <w:jc w:val="both"/>
    </w:pPr>
    <w:rPr>
      <w:rFonts w:ascii="Times New Roman" w:hAnsi="Times New Roman"/>
    </w:rPr>
  </w:style>
  <w:style w:type="paragraph" w:styleId="20">
    <w:name w:val="Body Text Indent 2"/>
    <w:basedOn w:val="a"/>
    <w:pPr>
      <w:widowControl w:val="0"/>
      <w:shd w:val="clear" w:color="auto" w:fill="FFFFFF"/>
      <w:ind w:firstLine="567"/>
      <w:jc w:val="both"/>
    </w:pPr>
    <w:rPr>
      <w:rFonts w:cs="Arial"/>
      <w:bCs/>
      <w:iCs/>
      <w:szCs w:val="28"/>
    </w:rPr>
  </w:style>
  <w:style w:type="paragraph" w:styleId="30">
    <w:name w:val="Body Text Indent 3"/>
    <w:basedOn w:val="a"/>
    <w:pPr>
      <w:widowControl w:val="0"/>
      <w:ind w:firstLine="567"/>
      <w:jc w:val="both"/>
    </w:pPr>
    <w:rPr>
      <w:rFonts w:cs="Arial"/>
      <w:szCs w:val="28"/>
    </w:rPr>
  </w:style>
  <w:style w:type="paragraph" w:styleId="21">
    <w:name w:val="Body Text 2"/>
    <w:basedOn w:val="a"/>
    <w:pPr>
      <w:widowControl w:val="0"/>
      <w:shd w:val="clear" w:color="auto" w:fill="FFFFFF"/>
      <w:spacing w:before="100" w:beforeAutospacing="1" w:after="100" w:afterAutospacing="1"/>
      <w:jc w:val="center"/>
    </w:pPr>
    <w:rPr>
      <w:rFonts w:cs="Arial"/>
      <w:b/>
      <w:caps/>
      <w:color w:val="000000"/>
      <w:szCs w:val="28"/>
    </w:rPr>
  </w:style>
  <w:style w:type="paragraph" w:customStyle="1" w:styleId="FR1">
    <w:name w:val="FR1"/>
    <w:pPr>
      <w:widowControl w:val="0"/>
      <w:autoSpaceDE w:val="0"/>
      <w:autoSpaceDN w:val="0"/>
      <w:adjustRightInd w:val="0"/>
    </w:pPr>
  </w:style>
  <w:style w:type="paragraph" w:customStyle="1" w:styleId="aa">
    <w:name w:val="Таблица"/>
    <w:basedOn w:val="a"/>
    <w:pPr>
      <w:widowControl w:val="0"/>
      <w:autoSpaceDE w:val="0"/>
      <w:autoSpaceDN w:val="0"/>
      <w:adjustRightInd w:val="0"/>
    </w:pPr>
    <w:rPr>
      <w:rFonts w:ascii="Times New Roman" w:hAnsi="Times New Roman"/>
      <w:sz w:val="24"/>
      <w:lang w:val="uk-UA" w:eastAsia="uk-UA"/>
    </w:rPr>
  </w:style>
  <w:style w:type="paragraph" w:customStyle="1" w:styleId="Primer">
    <w:name w:val="Primer"/>
    <w:basedOn w:val="a"/>
    <w:pPr>
      <w:ind w:firstLine="567"/>
      <w:jc w:val="both"/>
    </w:pPr>
    <w:rPr>
      <w:rFonts w:cs="Arial"/>
      <w:sz w:val="24"/>
      <w:szCs w:val="28"/>
      <w:lang w:val="uk-UA"/>
    </w:rPr>
  </w:style>
  <w:style w:type="character" w:customStyle="1" w:styleId="PrimerChar">
    <w:name w:val="Primer Char"/>
    <w:rPr>
      <w:rFonts w:ascii="Arial" w:hAnsi="Arial" w:cs="Arial"/>
      <w:sz w:val="24"/>
      <w:szCs w:val="28"/>
      <w:lang w:val="uk-UA" w:eastAsia="ru-RU" w:bidi="ar-SA"/>
    </w:rPr>
  </w:style>
  <w:style w:type="paragraph" w:styleId="ab">
    <w:name w:val="caption"/>
    <w:basedOn w:val="a"/>
    <w:next w:val="a"/>
    <w:qFormat/>
    <w:pPr>
      <w:jc w:val="center"/>
    </w:pPr>
    <w:rPr>
      <w:rFonts w:cs="Arial"/>
      <w:szCs w:val="28"/>
    </w:rPr>
  </w:style>
  <w:style w:type="paragraph" w:styleId="ac">
    <w:name w:val="Document Map"/>
    <w:basedOn w:val="a"/>
    <w:semiHidden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31">
    <w:name w:val="Body Text 3"/>
    <w:basedOn w:val="a"/>
    <w:pPr>
      <w:widowControl w:val="0"/>
      <w:jc w:val="both"/>
    </w:pPr>
    <w:rPr>
      <w:rFonts w:cs="Arial"/>
      <w:color w:val="000000"/>
      <w:szCs w:val="28"/>
    </w:rPr>
  </w:style>
  <w:style w:type="character" w:styleId="ad">
    <w:name w:val="Hyperlink"/>
    <w:rPr>
      <w:color w:val="0000FF"/>
      <w:u w:val="single"/>
    </w:rPr>
  </w:style>
  <w:style w:type="character" w:styleId="ae">
    <w:name w:val="FollowedHyperlink"/>
    <w:rPr>
      <w:color w:val="800080"/>
      <w:u w:val="single"/>
    </w:rPr>
  </w:style>
  <w:style w:type="table" w:styleId="af">
    <w:name w:val="Table Grid"/>
    <w:basedOn w:val="a1"/>
    <w:rsid w:val="00C309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"/>
    <w:semiHidden/>
    <w:rsid w:val="008E5862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A0017"/>
  </w:style>
  <w:style w:type="paragraph" w:styleId="af1">
    <w:name w:val="List Paragraph"/>
    <w:basedOn w:val="a"/>
    <w:uiPriority w:val="34"/>
    <w:qFormat/>
    <w:rsid w:val="00C6399F"/>
    <w:pPr>
      <w:ind w:left="720"/>
      <w:contextualSpacing/>
    </w:pPr>
  </w:style>
  <w:style w:type="character" w:customStyle="1" w:styleId="osrxxb">
    <w:name w:val="osrxxb"/>
    <w:basedOn w:val="a0"/>
    <w:rsid w:val="00744856"/>
  </w:style>
  <w:style w:type="character" w:styleId="af2">
    <w:name w:val="annotation reference"/>
    <w:basedOn w:val="a0"/>
    <w:rsid w:val="005B6FE2"/>
    <w:rPr>
      <w:sz w:val="16"/>
      <w:szCs w:val="16"/>
    </w:rPr>
  </w:style>
  <w:style w:type="paragraph" w:styleId="af3">
    <w:name w:val="annotation text"/>
    <w:basedOn w:val="a"/>
    <w:link w:val="af4"/>
    <w:rsid w:val="005B6FE2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rsid w:val="005B6FE2"/>
    <w:rPr>
      <w:rFonts w:ascii="Arial" w:hAnsi="Arial"/>
    </w:rPr>
  </w:style>
  <w:style w:type="paragraph" w:styleId="af5">
    <w:name w:val="annotation subject"/>
    <w:basedOn w:val="af3"/>
    <w:next w:val="af3"/>
    <w:link w:val="af6"/>
    <w:rsid w:val="005B6FE2"/>
    <w:rPr>
      <w:b/>
      <w:bCs/>
    </w:rPr>
  </w:style>
  <w:style w:type="character" w:customStyle="1" w:styleId="af6">
    <w:name w:val="Тема примечания Знак"/>
    <w:basedOn w:val="af4"/>
    <w:link w:val="af5"/>
    <w:rsid w:val="005B6FE2"/>
    <w:rPr>
      <w:rFonts w:ascii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7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0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6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6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2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0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8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283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07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8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pt-303\AppData\Roaming\Microsoft\&#1064;&#1072;&#1073;&#1083;&#1086;&#1085;&#1099;\&#1030;&#1085;&#1089;&#1090;&#1088;&#1091;&#1082;&#1094;&#1110;&#1103;%20&#1079;%20&#1086;&#1092;&#1086;&#1088;&#1084;&#1083;&#1077;&#1085;&#1085;&#1103;%20&#1058;&#1051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Інструкція з оформлення ТЛ.dot</Template>
  <TotalTime>981</TotalTime>
  <Pages>6</Pages>
  <Words>77</Words>
  <Characters>439</Characters>
  <Application>Microsoft Office Word</Application>
  <DocSecurity>0</DocSecurity>
  <Lines>3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и науки Украины</vt:lpstr>
      <vt:lpstr>Министерство образования и науки Украины</vt:lpstr>
    </vt:vector>
  </TitlesOfParts>
  <Company>KHAI</Company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Украины</dc:title>
  <dc:subject/>
  <dc:creator>Dept-303</dc:creator>
  <cp:keywords/>
  <cp:lastModifiedBy>Ирина</cp:lastModifiedBy>
  <cp:revision>20</cp:revision>
  <cp:lastPrinted>2016-01-22T08:27:00Z</cp:lastPrinted>
  <dcterms:created xsi:type="dcterms:W3CDTF">2023-09-07T10:51:00Z</dcterms:created>
  <dcterms:modified xsi:type="dcterms:W3CDTF">2023-10-11T14:35:00Z</dcterms:modified>
</cp:coreProperties>
</file>